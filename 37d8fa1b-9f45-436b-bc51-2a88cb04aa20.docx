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LIBSPACE  PROJECT DOCUMENTATION</w:t>
      </w:r>
    </w:p>
    <w:p>
      <w:pPr>
        <w:jc w:val="center"/>
        <w:rPr>
          <w:b/>
          <w:bCs/>
          <w:sz w:val="32"/>
          <w:szCs w:val="32"/>
          <w:u w:val="single"/>
          <w:lang w:val="en-US"/>
        </w:rPr>
      </w:pP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INTRODUCTION</w:t>
      </w:r>
    </w:p>
    <w:p>
      <w:pPr>
        <w:pStyle w:val="18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Project Title: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“LibSpace-Backened Management System”</w:t>
      </w:r>
    </w:p>
    <w:p>
      <w:pPr>
        <w:pStyle w:val="18"/>
        <w:rPr>
          <w:sz w:val="32"/>
          <w:szCs w:val="32"/>
          <w:lang w:val="en-US"/>
        </w:rPr>
      </w:pPr>
    </w:p>
    <w:p>
      <w:pPr>
        <w:pStyle w:val="18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Team Members: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-PRIYADHARSHINI.P (TEAM LEADER)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-SADHANA.U.S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-YUVASHREE.R.A</w:t>
      </w:r>
    </w:p>
    <w:p>
      <w:pPr>
        <w:pStyle w:val="18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-SAMRIN FATHIMA.A</w:t>
      </w:r>
      <w:bookmarkStart w:id="0" w:name="_GoBack"/>
      <w:bookmarkEnd w:id="0"/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PROJECT OVERVIEW</w:t>
      </w:r>
    </w:p>
    <w:p>
      <w:pPr>
        <w:pStyle w:val="18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Purpose:</w:t>
      </w:r>
    </w:p>
    <w:p>
      <w:pPr>
        <w:pStyle w:val="18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LibSpace is a robust backened application designed to manage a digital library.It provides a secure environment for users to register,authenticate via JWT,and perform CRUD(Create,Read,Update,Delete) operations on a book collection.</w:t>
      </w:r>
    </w:p>
    <w:p>
      <w:pPr>
        <w:rPr>
          <w:sz w:val="32"/>
          <w:szCs w:val="32"/>
          <w:lang w:val="en-US"/>
        </w:rPr>
      </w:pPr>
    </w:p>
    <w:p>
      <w:pPr>
        <w:pStyle w:val="18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Features: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-User Authentication:Secure registration and login functionality.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-JWT Protection:Middleware implementation to protect sensitive routes;only authenticated users can modify book data.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-Book Management:Full CRUD capabilities including adding,retrieving,updating and deleting book records.</w:t>
      </w:r>
    </w:p>
    <w:p>
      <w:pPr>
        <w:pStyle w:val="18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-Database Integration:Persistent data storage using MongoDB schemas.</w:t>
      </w:r>
    </w:p>
    <w:p>
      <w:pPr>
        <w:rPr>
          <w:sz w:val="32"/>
          <w:szCs w:val="32"/>
          <w:lang w:val="en-US"/>
        </w:rPr>
      </w:pP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ARCHITECTURE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proctect follows a modular structure to separate concerns and improve maintainability: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-Models:Defines the database schemas for users and books.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-Controllers:Contains the core business logic.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-Routes:Maps API endpoints to their respective controller functions.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-Middlewares:Includes the JWT authentication logic to verify user tokens.</w:t>
      </w:r>
    </w:p>
    <w:p>
      <w:pPr>
        <w:rPr>
          <w:sz w:val="28"/>
          <w:szCs w:val="28"/>
          <w:lang w:val="en-US"/>
        </w:rPr>
      </w:pP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API DOCUMENTATION (POSTMAN TESTING)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Method Endpoint Description Auth Required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POST/api/auth/loginAuthenticates user and returns a JWT token.No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POST/api/book/addbook Adds a new book (Title,Author,Price).Yes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(Bearer) DELETE/api/book/deleteBook/:bookld Removes a specific book from the database.Yes (Bearer)</w:t>
      </w:r>
    </w:p>
    <w:p>
      <w:pPr>
        <w:rPr>
          <w:sz w:val="28"/>
          <w:szCs w:val="28"/>
          <w:lang w:val="en-US"/>
        </w:rPr>
      </w:pP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SETUP &amp; INSTALLATION  </w:t>
      </w:r>
    </w:p>
    <w:p>
      <w:pPr>
        <w:pStyle w:val="18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Prerequisites: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-Node.js installed.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-MongoDB instance (Local or atlas).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-Postman (for API testing).</w:t>
      </w:r>
    </w:p>
    <w:p>
      <w:pPr>
        <w:pStyle w:val="18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Installation Steps: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-Clone the repository and open it in Visual Studio Code.</w:t>
      </w:r>
    </w:p>
    <w:p>
      <w:pPr>
        <w:pStyle w:val="18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Intall dependencies: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-npm install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-set up envirnmont variables.</w:t>
      </w:r>
    </w:p>
    <w:p>
      <w:pPr>
        <w:pStyle w:val="18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 the server:</w:t>
      </w:r>
    </w:p>
    <w:p>
      <w:pPr>
        <w:pStyle w:val="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-npm start or node server.js</w:t>
      </w:r>
    </w:p>
    <w:p>
      <w:pPr>
        <w:rPr>
          <w:sz w:val="28"/>
          <w:szCs w:val="28"/>
          <w:lang w:val="en-US"/>
        </w:rPr>
      </w:pP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TESTING STRATEGY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-Manual API Testing:All endpoints verified using Postman to ensure correct status codes 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-Security Testing: Verified that protected routes (Add/Delete/Update) reject requests without a valid JWT Bearer token.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-Database Validation:Confirmed that CRUD operations correctly reflect changes in the MongoDB collections.</w:t>
      </w:r>
    </w:p>
    <w:p>
      <w:pPr>
        <w:rPr>
          <w:sz w:val="28"/>
          <w:szCs w:val="28"/>
          <w:lang w:val="en-US"/>
        </w:rPr>
      </w:pP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FUTURE ENHANCEMENTS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-Implementation of a frontened interface using React.js.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-Role based access control.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-Advanced search filters.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-Integration of an image upload system for book covers.</w:t>
      </w:r>
    </w:p>
    <w:p>
      <w:pPr>
        <w:jc w:val="center"/>
        <w:rPr>
          <w:b/>
          <w:bCs/>
          <w:sz w:val="32"/>
          <w:szCs w:val="32"/>
          <w:u w:val="single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BEC3207"/>
    <w:multiLevelType w:val="hybridMultilevel"/>
    <w:tmpl w:val="74A2E7D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E0009C"/>
    <w:multiLevelType w:val="hybridMultilevel"/>
    <w:tmpl w:val="1EBC88C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57</TotalTime>
  <Application>Yozo_Office</Application>
  <Pages>3</Pages>
  <Words>280</Words>
  <Characters>2034</Characters>
  <Lines>68</Lines>
  <Paragraphs>49</Paragraphs>
  <CharactersWithSpaces>2403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natshitha prabhakaran</dc:creator>
  <cp:lastModifiedBy>vivo user</cp:lastModifiedBy>
  <cp:revision>19</cp:revision>
  <dcterms:created xsi:type="dcterms:W3CDTF">2026-03-08T12:57:00Z</dcterms:created>
  <dcterms:modified xsi:type="dcterms:W3CDTF">2026-03-08T12:04:09Z</dcterms:modified>
</cp:coreProperties>
</file>